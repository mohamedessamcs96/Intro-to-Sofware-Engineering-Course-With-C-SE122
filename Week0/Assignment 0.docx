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4CE" w:rsidRDefault="00C373FE" w:rsidP="00C373FE">
      <w:pPr>
        <w:pStyle w:val="Heading1"/>
        <w:jc w:val="center"/>
      </w:pPr>
      <w:r>
        <w:t>Assignment 0</w:t>
      </w:r>
    </w:p>
    <w:p w:rsidR="006E44CE" w:rsidRDefault="00C373FE" w:rsidP="00C373FE">
      <w:pPr>
        <w:pStyle w:val="ListBullet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>
            <wp:extent cx="5943600" cy="391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8-21 at 1.49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FE" w:rsidRDefault="00C373FE" w:rsidP="00C373FE">
      <w:pPr>
        <w:pStyle w:val="Heading2"/>
        <w:numPr>
          <w:ilvl w:val="0"/>
          <w:numId w:val="5"/>
        </w:numPr>
      </w:pPr>
      <w:r>
        <w:t>Write software that print two Salaries of two employees:</w:t>
      </w:r>
    </w:p>
    <w:p w:rsidR="00C373FE" w:rsidRDefault="00C373FE" w:rsidP="00C373FE">
      <w:pPr>
        <w:pStyle w:val="ListParagraph"/>
        <w:numPr>
          <w:ilvl w:val="1"/>
          <w:numId w:val="5"/>
        </w:numPr>
      </w:pPr>
      <w:r>
        <w:t>One Has a bonus 10% on Salary.</w:t>
      </w:r>
    </w:p>
    <w:p w:rsidR="00C373FE" w:rsidRDefault="00C373FE" w:rsidP="00C373FE">
      <w:pPr>
        <w:pStyle w:val="ListParagraph"/>
        <w:numPr>
          <w:ilvl w:val="1"/>
          <w:numId w:val="5"/>
        </w:numPr>
      </w:pPr>
      <w:r>
        <w:t>The second one has a discount 5%.</w:t>
      </w:r>
    </w:p>
    <w:p w:rsidR="00C373FE" w:rsidRPr="00C373FE" w:rsidRDefault="00C373FE" w:rsidP="00C373FE">
      <w:pPr>
        <w:pStyle w:val="ListParagraph"/>
        <w:numPr>
          <w:ilvl w:val="0"/>
          <w:numId w:val="5"/>
        </w:numPr>
      </w:pPr>
      <w:r>
        <w:t>Both of them get paid</w:t>
      </w:r>
      <w:bookmarkStart w:id="0" w:name="_GoBack"/>
      <w:bookmarkEnd w:id="0"/>
      <w:r>
        <w:t xml:space="preserve"> 3000EGP per month.</w:t>
      </w:r>
    </w:p>
    <w:p w:rsidR="00C373FE" w:rsidRPr="00C373FE" w:rsidRDefault="00C373FE" w:rsidP="00C373FE">
      <w:r>
        <w:tab/>
      </w:r>
    </w:p>
    <w:sectPr w:rsidR="00C373FE" w:rsidRPr="00C373FE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0BF1" w:rsidRDefault="00020BF1">
      <w:r>
        <w:separator/>
      </w:r>
    </w:p>
    <w:p w:rsidR="00020BF1" w:rsidRDefault="00020BF1"/>
  </w:endnote>
  <w:endnote w:type="continuationSeparator" w:id="0">
    <w:p w:rsidR="00020BF1" w:rsidRDefault="00020BF1">
      <w:r>
        <w:continuationSeparator/>
      </w:r>
    </w:p>
    <w:p w:rsidR="00020BF1" w:rsidRDefault="00020B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44CE" w:rsidRDefault="00020BF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0BF1" w:rsidRDefault="00020BF1">
      <w:r>
        <w:separator/>
      </w:r>
    </w:p>
    <w:p w:rsidR="00020BF1" w:rsidRDefault="00020BF1"/>
  </w:footnote>
  <w:footnote w:type="continuationSeparator" w:id="0">
    <w:p w:rsidR="00020BF1" w:rsidRDefault="00020BF1">
      <w:r>
        <w:continuationSeparator/>
      </w:r>
    </w:p>
    <w:p w:rsidR="00020BF1" w:rsidRDefault="00020B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1230E"/>
    <w:multiLevelType w:val="hybridMultilevel"/>
    <w:tmpl w:val="0A4422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3FE"/>
    <w:rsid w:val="00020BF1"/>
    <w:rsid w:val="006E44CE"/>
    <w:rsid w:val="00C3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F672E"/>
  <w15:chartTrackingRefBased/>
  <w15:docId w15:val="{9B65EF2C-03F3-9B43-A03F-17690E970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C373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/Library/Containers/com.microsoft.Word/Data/Library/Application%20Support/Microsoft/Office/16.0/DTS/en-US%7b449D1378-22F6-8146-BBFF-5341835BD9C1%7d/%7bBD00283C-0E30-6343-89B4-FDD4F7C0F3B0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6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محمد عصام عمر محمد الحسيني نصار</cp:lastModifiedBy>
  <cp:revision>1</cp:revision>
  <dcterms:created xsi:type="dcterms:W3CDTF">2022-08-21T11:45:00Z</dcterms:created>
  <dcterms:modified xsi:type="dcterms:W3CDTF">2022-08-21T11:52:00Z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